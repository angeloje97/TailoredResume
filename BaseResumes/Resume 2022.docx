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13D99" w14:textId="77777777" w:rsidR="004C6821" w:rsidRDefault="004C6821">
      <w:pPr>
        <w:pStyle w:val="ContactInfo"/>
      </w:pPr>
      <w:r>
        <w:t xml:space="preserve">2719 Willard Ave, </w:t>
      </w:r>
    </w:p>
    <w:p w14:paraId="6E538DCF" w14:textId="2ADD51A0" w:rsidR="00763BD6" w:rsidRDefault="004C6821">
      <w:pPr>
        <w:pStyle w:val="ContactInfo"/>
      </w:pPr>
      <w:r>
        <w:t>Rosemead, CA 91</w:t>
      </w:r>
    </w:p>
    <w:p w14:paraId="16743377" w14:textId="31B142AA" w:rsidR="00763BD6" w:rsidRDefault="004C6821">
      <w:pPr>
        <w:pStyle w:val="ContactInfo"/>
      </w:pPr>
      <w:r>
        <w:t>(626)756-2947</w:t>
      </w:r>
    </w:p>
    <w:p w14:paraId="76DF1293" w14:textId="6CF2D7E9" w:rsidR="00763BD6" w:rsidRDefault="000968DD">
      <w:pPr>
        <w:pStyle w:val="Email"/>
      </w:pPr>
      <w:r>
        <w:t xml:space="preserve">Website </w:t>
      </w:r>
      <w:r w:rsidR="00417B69">
        <w:t>(work in progress)</w:t>
      </w:r>
      <w:r>
        <w:t xml:space="preserve">: </w:t>
      </w:r>
      <w:hyperlink r:id="rId7" w:history="1">
        <w:r w:rsidR="004632A6" w:rsidRPr="00ED0847">
          <w:rPr>
            <w:rStyle w:val="Hyperlink"/>
          </w:rPr>
          <w:t>Angelojesmeralda.netlify.app/programming</w:t>
        </w:r>
        <w:r w:rsidR="004632A6" w:rsidRPr="00ED0847">
          <w:rPr>
            <w:rStyle w:val="Hyperlink"/>
          </w:rPr>
          <w:br/>
          <w:t>Angeloje97@outlook.com</w:t>
        </w:r>
      </w:hyperlink>
    </w:p>
    <w:p w14:paraId="66D897E6" w14:textId="12E000D9" w:rsidR="00763BD6" w:rsidRDefault="002902E4">
      <w:pPr>
        <w:pStyle w:val="Name"/>
      </w:pPr>
      <w:sdt>
        <w:sdtPr>
          <w:alias w:val="Your Name"/>
          <w:tag w:val=""/>
          <w:id w:val="1197042864"/>
          <w:placeholder>
            <w:docPart w:val="3247502EF44C403A85B238A18B3F8EF2"/>
          </w:placeholder>
          <w:temporary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appearance w15:val="hidden"/>
          <w:text/>
        </w:sdtPr>
        <w:sdtEndPr/>
        <w:sdtContent>
          <w:r w:rsidR="004C6821">
            <w:t>Angelo</w:t>
          </w:r>
        </w:sdtContent>
      </w:sdt>
      <w:r w:rsidR="004C6821">
        <w:t xml:space="preserve"> Jayson Esmeralda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Caption w:val="Resume layout table"/>
      </w:tblPr>
      <w:tblGrid>
        <w:gridCol w:w="2250"/>
        <w:gridCol w:w="7830"/>
      </w:tblGrid>
      <w:tr w:rsidR="00763BD6" w14:paraId="24657918" w14:textId="77777777">
        <w:tc>
          <w:tcPr>
            <w:tcW w:w="2250" w:type="dxa"/>
            <w:tcMar>
              <w:right w:w="475" w:type="dxa"/>
            </w:tcMar>
          </w:tcPr>
          <w:p w14:paraId="1E48451F" w14:textId="77777777" w:rsidR="00763BD6" w:rsidRDefault="0093692A">
            <w:pPr>
              <w:pStyle w:val="Heading1"/>
              <w:outlineLvl w:val="0"/>
            </w:pPr>
            <w:r>
              <w:t>Objective</w:t>
            </w:r>
          </w:p>
        </w:tc>
        <w:tc>
          <w:tcPr>
            <w:tcW w:w="7830" w:type="dxa"/>
          </w:tcPr>
          <w:p w14:paraId="559085AF" w14:textId="58C3CA72" w:rsidR="00763BD6" w:rsidRDefault="00687067">
            <w:pPr>
              <w:pStyle w:val="ResumeText"/>
            </w:pPr>
            <w:r>
              <w:t xml:space="preserve">To acquire a computer programming position that can further extend my knowledge of </w:t>
            </w:r>
            <w:r w:rsidR="00BB3356">
              <w:t>software engineering, programming, and or game development.</w:t>
            </w:r>
          </w:p>
        </w:tc>
      </w:tr>
      <w:tr w:rsidR="00763BD6" w14:paraId="0C3F79A3" w14:textId="77777777">
        <w:tc>
          <w:tcPr>
            <w:tcW w:w="2250" w:type="dxa"/>
            <w:tcMar>
              <w:right w:w="475" w:type="dxa"/>
            </w:tcMar>
          </w:tcPr>
          <w:p w14:paraId="63E3647C" w14:textId="0F616AE5" w:rsidR="00763BD6" w:rsidRDefault="00994B5A">
            <w:pPr>
              <w:pStyle w:val="Heading1"/>
              <w:outlineLvl w:val="0"/>
            </w:pPr>
            <w:r>
              <w:t>Languages</w:t>
            </w:r>
          </w:p>
        </w:tc>
        <w:tc>
          <w:tcPr>
            <w:tcW w:w="7830" w:type="dxa"/>
          </w:tcPr>
          <w:p w14:paraId="2592CFED" w14:textId="630FE6FF" w:rsidR="006B0228" w:rsidRDefault="00BB46CC" w:rsidP="00FD73BD">
            <w:pPr>
              <w:pStyle w:val="ResumeText"/>
            </w:pPr>
            <w:r>
              <w:t>C#</w:t>
            </w:r>
            <w:r w:rsidR="00FD73BD">
              <w:t>, Java, JavaScript, Python, C++, MYSQL.</w:t>
            </w:r>
          </w:p>
        </w:tc>
      </w:tr>
      <w:tr w:rsidR="00763BD6" w14:paraId="36496675" w14:textId="77777777">
        <w:tc>
          <w:tcPr>
            <w:tcW w:w="2250" w:type="dxa"/>
            <w:tcMar>
              <w:right w:w="475" w:type="dxa"/>
            </w:tcMar>
          </w:tcPr>
          <w:p w14:paraId="7A2A2114" w14:textId="77777777" w:rsidR="00763BD6" w:rsidRDefault="0093692A">
            <w:pPr>
              <w:pStyle w:val="Heading1"/>
              <w:outlineLvl w:val="0"/>
            </w:pPr>
            <w:r>
              <w:t>Experience</w:t>
            </w:r>
          </w:p>
        </w:tc>
        <w:tc>
          <w:tcPr>
            <w:tcW w:w="7830" w:type="dxa"/>
          </w:tcPr>
          <w:p w14:paraId="50DC750C" w14:textId="1B112370" w:rsidR="00052CEF" w:rsidRPr="00052CEF" w:rsidRDefault="00052CEF" w:rsidP="00052CEF">
            <w:pPr>
              <w:pStyle w:val="Heading2"/>
              <w:outlineLvl w:val="1"/>
            </w:pPr>
            <w:r>
              <w:t>Teacher’s Associate: Discrete Structures, California State University, Los Angeles</w:t>
            </w:r>
          </w:p>
          <w:p w14:paraId="70C12160" w14:textId="4D674342" w:rsidR="00763BD6" w:rsidRDefault="00052CEF">
            <w:pPr>
              <w:pStyle w:val="ResumeText"/>
            </w:pPr>
            <w:r>
              <w:t>Jan 2021 – Dec 2021</w:t>
            </w:r>
          </w:p>
          <w:p w14:paraId="1AA49088" w14:textId="08BD88BC" w:rsidR="00763BD6" w:rsidRPr="00052CEF" w:rsidRDefault="00052CEF" w:rsidP="00052CEF">
            <w:pPr>
              <w:pStyle w:val="ResumeText"/>
            </w:pPr>
            <w:r>
              <w:t>As a teacher’s associate for discrete structures, my responsibilities include grading student homework, host problem solving activities for their finished homework on zoom every week, and proctor exams that were taken place.</w:t>
            </w:r>
          </w:p>
        </w:tc>
      </w:tr>
      <w:tr w:rsidR="00763BD6" w14:paraId="424843F4" w14:textId="77777777">
        <w:tc>
          <w:tcPr>
            <w:tcW w:w="2250" w:type="dxa"/>
            <w:tcMar>
              <w:right w:w="475" w:type="dxa"/>
            </w:tcMar>
          </w:tcPr>
          <w:p w14:paraId="38EC610F" w14:textId="77777777" w:rsidR="00763BD6" w:rsidRDefault="0093692A">
            <w:pPr>
              <w:pStyle w:val="Heading1"/>
              <w:outlineLvl w:val="0"/>
            </w:pPr>
            <w:r>
              <w:t>Education</w:t>
            </w:r>
          </w:p>
        </w:tc>
        <w:tc>
          <w:tcPr>
            <w:tcW w:w="7830" w:type="dxa"/>
          </w:tcPr>
          <w:p w14:paraId="5F544C05" w14:textId="215FCE07" w:rsidR="00763BD6" w:rsidRDefault="00DC47A1">
            <w:pPr>
              <w:pStyle w:val="Heading2"/>
              <w:outlineLvl w:val="1"/>
            </w:pPr>
            <w:r>
              <w:t>California State university, Los Angeles</w:t>
            </w:r>
          </w:p>
          <w:p w14:paraId="736FB868" w14:textId="69C4519E" w:rsidR="00DC47A1" w:rsidRDefault="00DC47A1" w:rsidP="00DC47A1">
            <w:pPr>
              <w:pStyle w:val="ResumeText"/>
            </w:pPr>
            <w:r>
              <w:t xml:space="preserve">Graduating with a bachelor’s degree in computer science on </w:t>
            </w:r>
            <w:r w:rsidR="0024501D">
              <w:t>Spring</w:t>
            </w:r>
            <w:r>
              <w:t xml:space="preserve"> 2023.</w:t>
            </w:r>
          </w:p>
          <w:p w14:paraId="6C9DFBB5" w14:textId="77777777" w:rsidR="00763BD6" w:rsidRDefault="009D426D" w:rsidP="00B637E9">
            <w:pPr>
              <w:pStyle w:val="ResumeText"/>
            </w:pPr>
            <w:r>
              <w:t xml:space="preserve">Currently at a </w:t>
            </w:r>
            <w:r w:rsidR="00BD319D">
              <w:t>3.5</w:t>
            </w:r>
            <w:r>
              <w:t xml:space="preserve"> GPA. </w:t>
            </w:r>
          </w:p>
          <w:p w14:paraId="3FF55846" w14:textId="50AB0208" w:rsidR="00E31B83" w:rsidRDefault="00E31B83" w:rsidP="00E31B83">
            <w:pPr>
              <w:pStyle w:val="ResumeText"/>
              <w:numPr>
                <w:ilvl w:val="0"/>
                <w:numId w:val="2"/>
              </w:numPr>
            </w:pPr>
            <w:r>
              <w:t>Dean</w:t>
            </w:r>
            <w:r w:rsidR="000024ED">
              <w:t>’</w:t>
            </w:r>
            <w:r>
              <w:t xml:space="preserve">s list: </w:t>
            </w:r>
            <w:r w:rsidR="00623DF4">
              <w:t>Fall 2021, Spring 2022</w:t>
            </w:r>
            <w:r>
              <w:t>.</w:t>
            </w:r>
          </w:p>
        </w:tc>
      </w:tr>
      <w:tr w:rsidR="00763BD6" w14:paraId="3F606155" w14:textId="77777777">
        <w:tc>
          <w:tcPr>
            <w:tcW w:w="2250" w:type="dxa"/>
            <w:tcMar>
              <w:right w:w="475" w:type="dxa"/>
            </w:tcMar>
          </w:tcPr>
          <w:p w14:paraId="6963CF44" w14:textId="47F55E54" w:rsidR="00763BD6" w:rsidRDefault="00C54CDF">
            <w:pPr>
              <w:pStyle w:val="Heading1"/>
              <w:outlineLvl w:val="0"/>
            </w:pPr>
            <w:r>
              <w:t>Computer Skills</w:t>
            </w:r>
          </w:p>
        </w:tc>
        <w:tc>
          <w:tcPr>
            <w:tcW w:w="7830" w:type="dxa"/>
          </w:tcPr>
          <w:p w14:paraId="3513458F" w14:textId="079A693A" w:rsidR="00763BD6" w:rsidRDefault="00C54CDF">
            <w:pPr>
              <w:pStyle w:val="ResumeText"/>
            </w:pPr>
            <w:r>
              <w:t xml:space="preserve">Proficient in Microsoft Word, Excel, PowerPoint, Adobe Photoshop, After Effects, Premiere Pro, </w:t>
            </w:r>
            <w:r w:rsidR="003C0EB8">
              <w:t>Unity, Eclipse, Visual Studios, and VS Code.</w:t>
            </w:r>
          </w:p>
        </w:tc>
      </w:tr>
      <w:tr w:rsidR="00763BD6" w14:paraId="76E67EBC" w14:textId="77777777" w:rsidTr="006C39D8">
        <w:trPr>
          <w:trHeight w:val="3896"/>
        </w:trPr>
        <w:tc>
          <w:tcPr>
            <w:tcW w:w="2250" w:type="dxa"/>
            <w:tcMar>
              <w:right w:w="475" w:type="dxa"/>
            </w:tcMar>
          </w:tcPr>
          <w:p w14:paraId="6F82C04F" w14:textId="01AFC74F" w:rsidR="00763BD6" w:rsidRDefault="007033C9">
            <w:pPr>
              <w:pStyle w:val="Heading1"/>
              <w:outlineLvl w:val="0"/>
            </w:pPr>
            <w:r>
              <w:t>Experience In Programming</w:t>
            </w:r>
          </w:p>
        </w:tc>
        <w:tc>
          <w:tcPr>
            <w:tcW w:w="7830" w:type="dxa"/>
          </w:tcPr>
          <w:p w14:paraId="1DD911EC" w14:textId="2EE3BA9B" w:rsidR="003E397C" w:rsidRDefault="003E397C">
            <w:pPr>
              <w:pStyle w:val="ResumeText"/>
            </w:pPr>
            <w:r>
              <w:t>Architome: Personal Game development project that I’ve been working on.</w:t>
            </w:r>
          </w:p>
          <w:p w14:paraId="717AA399" w14:textId="2FF00857" w:rsidR="003E397C" w:rsidRDefault="009B32E8" w:rsidP="000D5F80">
            <w:pPr>
              <w:pStyle w:val="ResumeText"/>
              <w:numPr>
                <w:ilvl w:val="0"/>
                <w:numId w:val="1"/>
              </w:numPr>
              <w:spacing w:after="0" w:line="240" w:lineRule="auto"/>
            </w:pPr>
            <w:r>
              <w:t xml:space="preserve">Working since </w:t>
            </w:r>
            <w:r w:rsidR="003E397C">
              <w:t>November 24</w:t>
            </w:r>
            <w:r w:rsidR="002832F9">
              <w:t>,</w:t>
            </w:r>
            <w:r w:rsidR="003E397C">
              <w:t xml:space="preserve"> </w:t>
            </w:r>
            <w:r w:rsidR="000D5F80">
              <w:t xml:space="preserve">2021 – </w:t>
            </w:r>
            <w:r w:rsidR="00BF3784">
              <w:t>Present</w:t>
            </w:r>
          </w:p>
          <w:p w14:paraId="3836C6EA" w14:textId="2727CCF8" w:rsidR="000D5F80" w:rsidRDefault="000D5F80" w:rsidP="000D5F80">
            <w:pPr>
              <w:pStyle w:val="ResumeText"/>
              <w:numPr>
                <w:ilvl w:val="0"/>
                <w:numId w:val="1"/>
              </w:numPr>
              <w:spacing w:after="0" w:line="240" w:lineRule="auto"/>
            </w:pPr>
            <w:r>
              <w:t>Dungeon crawler game in which the player micromanages 5 party members.</w:t>
            </w:r>
          </w:p>
          <w:p w14:paraId="3CEF1D3C" w14:textId="0DE2EB92" w:rsidR="002543A4" w:rsidRDefault="002543A4" w:rsidP="000D5F80">
            <w:pPr>
              <w:pStyle w:val="ResumeText"/>
              <w:numPr>
                <w:ilvl w:val="0"/>
                <w:numId w:val="1"/>
              </w:numPr>
              <w:spacing w:after="0" w:line="240" w:lineRule="auto"/>
            </w:pPr>
            <w:r>
              <w:t>Random map generator that builds a unique pattern of rooms</w:t>
            </w:r>
            <w:r w:rsidR="00810542">
              <w:t xml:space="preserve"> for every new map.</w:t>
            </w:r>
          </w:p>
          <w:p w14:paraId="3B5938A3" w14:textId="39C09A16" w:rsidR="000D5F80" w:rsidRDefault="000D5F80" w:rsidP="000D5F80">
            <w:pPr>
              <w:pStyle w:val="ResumeText"/>
              <w:numPr>
                <w:ilvl w:val="0"/>
                <w:numId w:val="1"/>
              </w:numPr>
              <w:spacing w:after="0" w:line="240" w:lineRule="auto"/>
            </w:pPr>
            <w:r>
              <w:t>Real time stat recording such as total damage done, damage per second in current fight, damage taken, healing done, healing take etc.</w:t>
            </w:r>
          </w:p>
          <w:p w14:paraId="2CE4112A" w14:textId="0332C070" w:rsidR="00E532A2" w:rsidRDefault="00E532A2" w:rsidP="000D5F80">
            <w:pPr>
              <w:pStyle w:val="ResumeText"/>
              <w:numPr>
                <w:ilvl w:val="0"/>
                <w:numId w:val="1"/>
              </w:numPr>
              <w:spacing w:after="0" w:line="240" w:lineRule="auto"/>
            </w:pPr>
            <w:r>
              <w:t>Local database system that manipulates and searches all game objects that I’ve created such as unique buffs, abilities, characters, items</w:t>
            </w:r>
            <w:r w:rsidR="008A2481">
              <w:t>,</w:t>
            </w:r>
            <w:r>
              <w:t xml:space="preserve"> and projectiles.</w:t>
            </w:r>
          </w:p>
          <w:p w14:paraId="34736489" w14:textId="77777777" w:rsidR="008E1DD4" w:rsidRDefault="00157D35" w:rsidP="008E4282">
            <w:pPr>
              <w:pStyle w:val="ResumeText"/>
              <w:numPr>
                <w:ilvl w:val="0"/>
                <w:numId w:val="1"/>
              </w:numPr>
              <w:spacing w:after="0" w:line="240" w:lineRule="auto"/>
            </w:pPr>
            <w:r>
              <w:t>S</w:t>
            </w:r>
            <w:r w:rsidR="006426B5">
              <w:t>calable audio manager and particle manager system</w:t>
            </w:r>
            <w:r w:rsidR="00494EFB">
              <w:t>.</w:t>
            </w:r>
          </w:p>
          <w:p w14:paraId="06188D04" w14:textId="082E7D49" w:rsidR="006C39D8" w:rsidRDefault="008E1DD4" w:rsidP="006C39D8">
            <w:pPr>
              <w:pStyle w:val="ResumeText"/>
              <w:numPr>
                <w:ilvl w:val="0"/>
                <w:numId w:val="1"/>
              </w:numPr>
              <w:spacing w:after="0" w:line="240" w:lineRule="auto"/>
            </w:pPr>
            <w:r>
              <w:t>Simple AI system</w:t>
            </w:r>
            <w:r w:rsidR="007A7AE6">
              <w:t xml:space="preserve">s such as the </w:t>
            </w:r>
            <w:r w:rsidR="00BD08FF">
              <w:t>scanner, threat manager, targeting system, and special ability usage that determines how an ability should be used by an AI.</w:t>
            </w:r>
          </w:p>
        </w:tc>
      </w:tr>
    </w:tbl>
    <w:p w14:paraId="112443BB" w14:textId="77777777" w:rsidR="00763BD6" w:rsidRDefault="00763BD6"/>
    <w:sectPr w:rsidR="00763BD6">
      <w:footerReference w:type="default" r:id="rId8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1351" w14:textId="77777777" w:rsidR="004C6821" w:rsidRDefault="004C6821">
      <w:pPr>
        <w:spacing w:after="0" w:line="240" w:lineRule="auto"/>
      </w:pPr>
      <w:r>
        <w:separator/>
      </w:r>
    </w:p>
  </w:endnote>
  <w:endnote w:type="continuationSeparator" w:id="0">
    <w:p w14:paraId="2E676A9C" w14:textId="77777777" w:rsidR="004C6821" w:rsidRDefault="004C6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63340" w14:textId="77777777" w:rsidR="00763BD6" w:rsidRDefault="0093692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94920" w14:textId="77777777" w:rsidR="004C6821" w:rsidRDefault="004C6821">
      <w:pPr>
        <w:spacing w:after="0" w:line="240" w:lineRule="auto"/>
      </w:pPr>
      <w:r>
        <w:separator/>
      </w:r>
    </w:p>
  </w:footnote>
  <w:footnote w:type="continuationSeparator" w:id="0">
    <w:p w14:paraId="719FB617" w14:textId="77777777" w:rsidR="004C6821" w:rsidRDefault="004C6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C01CA"/>
    <w:multiLevelType w:val="hybridMultilevel"/>
    <w:tmpl w:val="56A21880"/>
    <w:lvl w:ilvl="0" w:tplc="8EEC8CA6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83330"/>
    <w:multiLevelType w:val="hybridMultilevel"/>
    <w:tmpl w:val="6752281A"/>
    <w:lvl w:ilvl="0" w:tplc="E562638C">
      <w:start w:val="626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814119">
    <w:abstractNumId w:val="1"/>
  </w:num>
  <w:num w:numId="2" w16cid:durableId="84640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21"/>
    <w:rsid w:val="000024ED"/>
    <w:rsid w:val="00052CEF"/>
    <w:rsid w:val="00083553"/>
    <w:rsid w:val="000968DD"/>
    <w:rsid w:val="000D467B"/>
    <w:rsid w:val="000D5F80"/>
    <w:rsid w:val="000F4656"/>
    <w:rsid w:val="000F5F41"/>
    <w:rsid w:val="001214E1"/>
    <w:rsid w:val="00127B6D"/>
    <w:rsid w:val="00145F50"/>
    <w:rsid w:val="00157D35"/>
    <w:rsid w:val="00164876"/>
    <w:rsid w:val="0019456C"/>
    <w:rsid w:val="00224F82"/>
    <w:rsid w:val="0024501D"/>
    <w:rsid w:val="002543A4"/>
    <w:rsid w:val="002832F9"/>
    <w:rsid w:val="0028416A"/>
    <w:rsid w:val="002902E4"/>
    <w:rsid w:val="00292CD8"/>
    <w:rsid w:val="002B2733"/>
    <w:rsid w:val="002F702A"/>
    <w:rsid w:val="00302F0A"/>
    <w:rsid w:val="003A3E74"/>
    <w:rsid w:val="003C0EB8"/>
    <w:rsid w:val="003C49E2"/>
    <w:rsid w:val="003E397C"/>
    <w:rsid w:val="00417B69"/>
    <w:rsid w:val="00445F46"/>
    <w:rsid w:val="004632A6"/>
    <w:rsid w:val="00494EFB"/>
    <w:rsid w:val="004C6821"/>
    <w:rsid w:val="004E6094"/>
    <w:rsid w:val="005214A8"/>
    <w:rsid w:val="00587A31"/>
    <w:rsid w:val="005F5B29"/>
    <w:rsid w:val="00623DF4"/>
    <w:rsid w:val="006426B5"/>
    <w:rsid w:val="006435D5"/>
    <w:rsid w:val="00651F0F"/>
    <w:rsid w:val="00674E13"/>
    <w:rsid w:val="00687067"/>
    <w:rsid w:val="0069797D"/>
    <w:rsid w:val="006B0228"/>
    <w:rsid w:val="006C39D8"/>
    <w:rsid w:val="007033C9"/>
    <w:rsid w:val="007409F0"/>
    <w:rsid w:val="007617BE"/>
    <w:rsid w:val="00763BD6"/>
    <w:rsid w:val="007A7AE6"/>
    <w:rsid w:val="007B1613"/>
    <w:rsid w:val="00810542"/>
    <w:rsid w:val="00816249"/>
    <w:rsid w:val="00855382"/>
    <w:rsid w:val="00871C44"/>
    <w:rsid w:val="008946D5"/>
    <w:rsid w:val="008A2481"/>
    <w:rsid w:val="008A33FE"/>
    <w:rsid w:val="008E1DD4"/>
    <w:rsid w:val="008E2C8B"/>
    <w:rsid w:val="008E4282"/>
    <w:rsid w:val="00914E7A"/>
    <w:rsid w:val="0093692A"/>
    <w:rsid w:val="00956152"/>
    <w:rsid w:val="00963BE3"/>
    <w:rsid w:val="00994B5A"/>
    <w:rsid w:val="009A0AFA"/>
    <w:rsid w:val="009A24A4"/>
    <w:rsid w:val="009A35B8"/>
    <w:rsid w:val="009B32E8"/>
    <w:rsid w:val="009D426D"/>
    <w:rsid w:val="00B474BA"/>
    <w:rsid w:val="00B637E9"/>
    <w:rsid w:val="00B87938"/>
    <w:rsid w:val="00B91721"/>
    <w:rsid w:val="00BA7DB7"/>
    <w:rsid w:val="00BB3356"/>
    <w:rsid w:val="00BB46CC"/>
    <w:rsid w:val="00BD08FF"/>
    <w:rsid w:val="00BD319D"/>
    <w:rsid w:val="00BF110C"/>
    <w:rsid w:val="00BF3784"/>
    <w:rsid w:val="00C01456"/>
    <w:rsid w:val="00C54CDF"/>
    <w:rsid w:val="00CD0E10"/>
    <w:rsid w:val="00D85B78"/>
    <w:rsid w:val="00DA39C4"/>
    <w:rsid w:val="00DC47A1"/>
    <w:rsid w:val="00DD7A76"/>
    <w:rsid w:val="00E31B83"/>
    <w:rsid w:val="00E532A2"/>
    <w:rsid w:val="00F64153"/>
    <w:rsid w:val="00FD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A966"/>
  <w15:chartTrackingRefBased/>
  <w15:docId w15:val="{39F93DB2-8902-4B6B-B963-1D730170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Revision">
    <w:name w:val="Revision"/>
    <w:hidden/>
    <w:uiPriority w:val="99"/>
    <w:semiHidden/>
    <w:rsid w:val="008A33F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87A31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A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3BE3"/>
    <w:rPr>
      <w:color w:val="9696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ngelojesmeralda.netlify.app/programmingAngeloje97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o\AppData\Roaming\Microsoft\Templates\Basic%20resume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47502EF44C403A85B238A18B3F8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FB55D-F1A3-4B05-A343-E7A7319F43E1}"/>
      </w:docPartPr>
      <w:docPartBody>
        <w:p w:rsidR="00757DDA" w:rsidRDefault="00757DDA">
          <w:pPr>
            <w:pStyle w:val="3247502EF44C403A85B238A18B3F8EF2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DA"/>
    <w:rsid w:val="001043D1"/>
    <w:rsid w:val="0075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unhideWhenUsed/>
    <w:qFormat/>
    <w:rPr>
      <w:color w:val="4472C4" w:themeColor="accent1"/>
    </w:rPr>
  </w:style>
  <w:style w:type="paragraph" w:customStyle="1" w:styleId="3247502EF44C403A85B238A18B3F8EF2">
    <w:name w:val="3247502EF44C403A85B238A18B3F8E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design).dotx</Template>
  <TotalTime>440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</dc:creator>
  <cp:keywords/>
  <dc:description/>
  <cp:lastModifiedBy>Angelo Esmeralda</cp:lastModifiedBy>
  <cp:revision>89</cp:revision>
  <cp:lastPrinted>2022-04-20T08:34:00Z</cp:lastPrinted>
  <dcterms:created xsi:type="dcterms:W3CDTF">2022-02-16T05:42:00Z</dcterms:created>
  <dcterms:modified xsi:type="dcterms:W3CDTF">2022-07-17T00:31:00Z</dcterms:modified>
</cp:coreProperties>
</file>